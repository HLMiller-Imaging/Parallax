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0C8" w:rsidRDefault="00766582" w:rsidP="002940C8">
      <w:pPr>
        <w:pStyle w:val="Heading1"/>
      </w:pPr>
      <w:r>
        <w:t>ADEMS code v2</w:t>
      </w:r>
    </w:p>
    <w:p w:rsidR="002940C8" w:rsidRDefault="002940C8"/>
    <w:p w:rsidR="009F5AD9" w:rsidRDefault="009F5AD9" w:rsidP="009F5AD9">
      <w:pPr>
        <w:pStyle w:val="Heading2"/>
      </w:pPr>
      <w:r>
        <w:t>Change Log</w:t>
      </w:r>
    </w:p>
    <w:p w:rsidR="009F5AD9" w:rsidRDefault="009F5AD9" w:rsidP="009F5AD9">
      <w:r>
        <w:t xml:space="preserve">Changes to ADEMS code </w:t>
      </w:r>
      <w:r>
        <w:t xml:space="preserve">2.0 </w:t>
      </w:r>
      <w:proofErr w:type="gramStart"/>
      <w:r>
        <w:t>version</w:t>
      </w:r>
      <w:proofErr w:type="gramEnd"/>
      <w:r>
        <w:t xml:space="preserve">: </w:t>
      </w:r>
    </w:p>
    <w:p w:rsidR="009F5AD9" w:rsidRDefault="009F5AD9" w:rsidP="009F5AD9">
      <w:r>
        <w:t xml:space="preserve">1. </w:t>
      </w:r>
      <w:proofErr w:type="gramStart"/>
      <w:r>
        <w:t>implements</w:t>
      </w:r>
      <w:proofErr w:type="gramEnd"/>
      <w:r>
        <w:t xml:space="preserve"> the OME Bio Formats tools so can open almost any image file, although irritatingly not </w:t>
      </w:r>
      <w:proofErr w:type="spellStart"/>
      <w:r>
        <w:t>Sifs</w:t>
      </w:r>
      <w:proofErr w:type="spellEnd"/>
      <w:r>
        <w:t xml:space="preserve">. </w:t>
      </w:r>
      <w:proofErr w:type="gramStart"/>
      <w:r>
        <w:t>set</w:t>
      </w:r>
      <w:proofErr w:type="gramEnd"/>
      <w:r>
        <w:t xml:space="preserve"> </w:t>
      </w:r>
      <w:proofErr w:type="spellStart"/>
      <w:r>
        <w:t>useBioFormats</w:t>
      </w:r>
      <w:proofErr w:type="spellEnd"/>
      <w:r>
        <w:t xml:space="preserve">=1 to use. The old </w:t>
      </w:r>
      <w:proofErr w:type="spellStart"/>
      <w:r>
        <w:t>extractImageSequence</w:t>
      </w:r>
      <w:proofErr w:type="spellEnd"/>
      <w:r>
        <w:t xml:space="preserve"> can be used to open </w:t>
      </w:r>
      <w:proofErr w:type="spellStart"/>
      <w:r>
        <w:t>tifs</w:t>
      </w:r>
      <w:proofErr w:type="spellEnd"/>
      <w:r>
        <w:t xml:space="preserve">, folders of </w:t>
      </w:r>
      <w:proofErr w:type="spellStart"/>
      <w:r>
        <w:t>tifs</w:t>
      </w:r>
      <w:proofErr w:type="spellEnd"/>
      <w:r>
        <w:t xml:space="preserve"> and </w:t>
      </w:r>
      <w:proofErr w:type="spellStart"/>
      <w:r>
        <w:t>Andor</w:t>
      </w:r>
      <w:proofErr w:type="spellEnd"/>
      <w:r>
        <w:t xml:space="preserve"> </w:t>
      </w:r>
      <w:proofErr w:type="spellStart"/>
      <w:proofErr w:type="gramStart"/>
      <w:r>
        <w:t>ascii</w:t>
      </w:r>
      <w:proofErr w:type="spellEnd"/>
      <w:proofErr w:type="gramEnd"/>
      <w:r>
        <w:t xml:space="preserve"> data. You can also feed in the preloaded image array.</w:t>
      </w:r>
      <w:r>
        <w:cr/>
      </w:r>
    </w:p>
    <w:p w:rsidR="009F5AD9" w:rsidRDefault="009F5AD9" w:rsidP="009F5AD9">
      <w:r>
        <w:t xml:space="preserve">2. It will merge candidate spots which are within </w:t>
      </w:r>
      <w:proofErr w:type="spellStart"/>
      <w:r>
        <w:t>Candidate_d_min</w:t>
      </w:r>
      <w:proofErr w:type="spellEnd"/>
      <w:r>
        <w:t xml:space="preserve"> of each other. This can produce speed increases but not always. 2 is a good value or if set to 0 it won't use it.</w:t>
      </w:r>
      <w:r>
        <w:cr/>
      </w:r>
    </w:p>
    <w:p w:rsidR="009F5AD9" w:rsidRDefault="009F5AD9">
      <w:r>
        <w:t xml:space="preserve">3. New Gaussian fitting function which does not use </w:t>
      </w:r>
      <w:proofErr w:type="spellStart"/>
      <w:r>
        <w:t>matlabs</w:t>
      </w:r>
      <w:proofErr w:type="spellEnd"/>
      <w:r>
        <w:t xml:space="preserve"> curve fitting toolbox and produces massive speed increases (</w:t>
      </w:r>
      <w:proofErr w:type="gramStart"/>
      <w:r>
        <w:t>~8x</w:t>
      </w:r>
      <w:proofErr w:type="gramEnd"/>
      <w:r>
        <w:t>). Downside is it is only 1D but for non-astigmatism data this is fine.</w:t>
      </w:r>
    </w:p>
    <w:p w:rsidR="002940C8" w:rsidRDefault="002940C8">
      <w:r>
        <w:t xml:space="preserve">Changes </w:t>
      </w:r>
      <w:r w:rsidR="009F5AD9">
        <w:t>to</w:t>
      </w:r>
      <w:r>
        <w:t xml:space="preserve"> </w:t>
      </w:r>
      <w:r w:rsidR="009F5AD9">
        <w:t>ADEMS code 1.4</w:t>
      </w:r>
      <w:r>
        <w:t xml:space="preserve"> </w:t>
      </w:r>
      <w:proofErr w:type="gramStart"/>
      <w:r>
        <w:t>version</w:t>
      </w:r>
      <w:proofErr w:type="gramEnd"/>
      <w:r>
        <w:t>:</w:t>
      </w:r>
      <w:r w:rsidR="00CE48BF">
        <w:t xml:space="preserve"> </w:t>
      </w:r>
    </w:p>
    <w:p w:rsidR="00CE48BF" w:rsidRDefault="00CE48BF" w:rsidP="00CE48BF">
      <w:pPr>
        <w:pStyle w:val="ListParagraph"/>
        <w:numPr>
          <w:ilvl w:val="0"/>
          <w:numId w:val="2"/>
        </w:numPr>
      </w:pPr>
      <w:r>
        <w:t>Native parallelisation</w:t>
      </w:r>
    </w:p>
    <w:p w:rsidR="00CE48BF" w:rsidRDefault="00CE48BF" w:rsidP="00CE48BF">
      <w:pPr>
        <w:pStyle w:val="ListParagraph"/>
        <w:numPr>
          <w:ilvl w:val="0"/>
          <w:numId w:val="2"/>
        </w:numPr>
      </w:pPr>
      <w:r>
        <w:t>Read in parameters</w:t>
      </w:r>
    </w:p>
    <w:p w:rsidR="009F5AD9" w:rsidRDefault="009F5AD9" w:rsidP="009F5AD9">
      <w:pPr>
        <w:pStyle w:val="Heading2"/>
      </w:pPr>
      <w:r>
        <w:t>Description</w:t>
      </w:r>
    </w:p>
    <w:p w:rsidR="005341AA" w:rsidRDefault="002940C8">
      <w:r>
        <w:t>The tracking software consists of a series of functions for opening data and tracking particles, as well as a number of analysis functions.</w:t>
      </w:r>
    </w:p>
    <w:p w:rsidR="00A850F3" w:rsidRDefault="008F6E93">
      <w:r>
        <w:t>Useful to know: There is a ‘</w:t>
      </w:r>
      <w:proofErr w:type="spellStart"/>
      <w:r>
        <w:t>show_output</w:t>
      </w:r>
      <w:proofErr w:type="spellEnd"/>
      <w:r>
        <w:t>’ option that can be used to view graphs and manually advance at each stage of the algorithm</w:t>
      </w:r>
      <w:r w:rsidR="00A850F3">
        <w:t>.</w:t>
      </w:r>
    </w:p>
    <w:p w:rsidR="00A850F3" w:rsidRDefault="00A850F3">
      <w:proofErr w:type="spellStart"/>
      <w:r>
        <w:t>Cursor_mode</w:t>
      </w:r>
      <w:proofErr w:type="spellEnd"/>
      <w:r>
        <w:t>: set =1 and user can manually specify where spots are. The code will return intensity values at this point over the whole time series.</w:t>
      </w:r>
    </w:p>
    <w:p w:rsidR="002940C8" w:rsidRDefault="00CE48BF">
      <w:r>
        <w:rPr>
          <w:b/>
        </w:rPr>
        <w:t>ADEMScode</w:t>
      </w:r>
      <w:r w:rsidR="009F5AD9">
        <w:rPr>
          <w:b/>
        </w:rPr>
        <w:t>2_0</w:t>
      </w:r>
      <w:r w:rsidR="002940C8">
        <w:t xml:space="preserve"> This is the main tracking program and is a function of </w:t>
      </w:r>
      <w:proofErr w:type="spellStart"/>
      <w:r w:rsidR="002940C8">
        <w:t>image_label</w:t>
      </w:r>
      <w:proofErr w:type="spellEnd"/>
      <w:r>
        <w:t xml:space="preserve">, </w:t>
      </w:r>
      <w:proofErr w:type="spellStart"/>
      <w:r>
        <w:t>readData</w:t>
      </w:r>
      <w:proofErr w:type="spellEnd"/>
      <w:r>
        <w:t xml:space="preserve">=1 to extract </w:t>
      </w:r>
      <w:proofErr w:type="spellStart"/>
      <w:r>
        <w:t>tif</w:t>
      </w:r>
      <w:proofErr w:type="spellEnd"/>
      <w:r>
        <w:t xml:space="preserve"> or 0 if data preloaded then runs on </w:t>
      </w:r>
      <w:proofErr w:type="spellStart"/>
      <w:r>
        <w:t>image_label</w:t>
      </w:r>
      <w:proofErr w:type="spellEnd"/>
      <w:r>
        <w:t>, p is the parameter structure which can be read in or set by the code</w:t>
      </w:r>
      <w:r w:rsidR="002940C8">
        <w:t xml:space="preserve">. It returns spot arrays for each channel and </w:t>
      </w:r>
      <w:proofErr w:type="spellStart"/>
      <w:r w:rsidR="002940C8">
        <w:t>frame_average</w:t>
      </w:r>
      <w:proofErr w:type="spellEnd"/>
      <w:r w:rsidR="002940C8">
        <w:t>. It uses:</w:t>
      </w:r>
    </w:p>
    <w:p w:rsidR="000274A8" w:rsidRDefault="000274A8" w:rsidP="000274A8">
      <w:pPr>
        <w:pStyle w:val="NoSpacing"/>
        <w:ind w:left="709"/>
      </w:pPr>
      <w:r w:rsidRPr="000274A8">
        <w:rPr>
          <w:b/>
        </w:rPr>
        <w:t>extract</w:t>
      </w:r>
      <w:r w:rsidR="00DB756D">
        <w:rPr>
          <w:b/>
        </w:rPr>
        <w:t>ImageSequence</w:t>
      </w:r>
      <w:r w:rsidR="009F5AD9">
        <w:rPr>
          <w:b/>
        </w:rPr>
        <w:t>3</w:t>
      </w:r>
      <w:r>
        <w:rPr>
          <w:b/>
        </w:rPr>
        <w:t>:</w:t>
      </w:r>
      <w:r>
        <w:t xml:space="preserve"> extracts user set frames from </w:t>
      </w:r>
      <w:proofErr w:type="spellStart"/>
      <w:r>
        <w:t>tif</w:t>
      </w:r>
      <w:proofErr w:type="spellEnd"/>
      <w:r>
        <w:t xml:space="preserve"> specified by </w:t>
      </w:r>
      <w:proofErr w:type="spellStart"/>
      <w:r>
        <w:t>image_label</w:t>
      </w:r>
      <w:proofErr w:type="spellEnd"/>
      <w:r w:rsidR="009F5AD9">
        <w:t xml:space="preserve">, can open </w:t>
      </w:r>
      <w:proofErr w:type="spellStart"/>
      <w:r w:rsidR="009F5AD9">
        <w:t>Andor</w:t>
      </w:r>
      <w:proofErr w:type="spellEnd"/>
      <w:r w:rsidR="009F5AD9">
        <w:t xml:space="preserve"> ASCII files and folders full of </w:t>
      </w:r>
      <w:proofErr w:type="spellStart"/>
      <w:r w:rsidR="009F5AD9">
        <w:t>tif</w:t>
      </w:r>
      <w:proofErr w:type="spellEnd"/>
      <w:r w:rsidR="009F5AD9">
        <w:t xml:space="preserve"> frames</w:t>
      </w:r>
    </w:p>
    <w:p w:rsidR="009F5AD9" w:rsidRPr="009F5AD9" w:rsidRDefault="009F5AD9" w:rsidP="000274A8">
      <w:pPr>
        <w:pStyle w:val="NoSpacing"/>
        <w:ind w:left="709"/>
        <w:rPr>
          <w:sz w:val="24"/>
          <w:szCs w:val="24"/>
        </w:rPr>
      </w:pPr>
      <w:r w:rsidRPr="009F5AD9">
        <w:rPr>
          <w:b/>
        </w:rPr>
        <w:t>ImEx</w:t>
      </w:r>
      <w:r>
        <w:rPr>
          <w:b/>
        </w:rPr>
        <w:t>1:</w:t>
      </w:r>
      <w:r>
        <w:t xml:space="preserve"> uses </w:t>
      </w:r>
      <w:proofErr w:type="spellStart"/>
      <w:r>
        <w:rPr>
          <w:b/>
        </w:rPr>
        <w:t>bftools</w:t>
      </w:r>
      <w:proofErr w:type="spellEnd"/>
      <w:r>
        <w:t xml:space="preserve"> to open many life science image formats. See Open Microscopy Environment for details.</w:t>
      </w:r>
    </w:p>
    <w:p w:rsidR="000274A8" w:rsidRPr="000274A8" w:rsidRDefault="000274A8" w:rsidP="000274A8">
      <w:pPr>
        <w:pStyle w:val="NoSpacing"/>
        <w:ind w:left="709"/>
        <w:rPr>
          <w:sz w:val="24"/>
          <w:szCs w:val="24"/>
        </w:rPr>
      </w:pPr>
      <w:r w:rsidRPr="000274A8">
        <w:rPr>
          <w:b/>
        </w:rPr>
        <w:t>LaserOn</w:t>
      </w:r>
      <w:r w:rsidR="00CE48BF">
        <w:rPr>
          <w:b/>
        </w:rPr>
        <w:t>3</w:t>
      </w:r>
      <w:r>
        <w:rPr>
          <w:b/>
        </w:rPr>
        <w:t>:</w:t>
      </w:r>
      <w:r>
        <w:t xml:space="preserve"> Calculates where the first illuminated frame is based on maximum intensity</w:t>
      </w:r>
    </w:p>
    <w:p w:rsidR="000274A8" w:rsidRPr="000274A8" w:rsidRDefault="000274A8" w:rsidP="000274A8">
      <w:pPr>
        <w:pStyle w:val="NoSpacing"/>
        <w:ind w:left="709"/>
        <w:rPr>
          <w:sz w:val="24"/>
          <w:szCs w:val="24"/>
        </w:rPr>
      </w:pPr>
      <w:r w:rsidRPr="000274A8">
        <w:rPr>
          <w:b/>
        </w:rPr>
        <w:t>FrameAverage</w:t>
      </w:r>
      <w:r w:rsidR="00CE48BF">
        <w:rPr>
          <w:b/>
        </w:rPr>
        <w:t>2</w:t>
      </w:r>
      <w:r>
        <w:rPr>
          <w:b/>
        </w:rPr>
        <w:t xml:space="preserve">: </w:t>
      </w:r>
      <w:r>
        <w:t>Calculates a frame average/summation over set no. frames</w:t>
      </w:r>
    </w:p>
    <w:p w:rsidR="000274A8" w:rsidRDefault="000274A8" w:rsidP="000274A8">
      <w:pPr>
        <w:pStyle w:val="NoSpacing"/>
        <w:ind w:left="709"/>
      </w:pPr>
      <w:r w:rsidRPr="000274A8">
        <w:rPr>
          <w:b/>
        </w:rPr>
        <w:t>findSpots</w:t>
      </w:r>
      <w:r w:rsidR="00CE48BF">
        <w:rPr>
          <w:b/>
        </w:rPr>
        <w:t>2</w:t>
      </w:r>
      <w:r>
        <w:rPr>
          <w:b/>
        </w:rPr>
        <w:t>:</w:t>
      </w:r>
      <w:r>
        <w:t xml:space="preserve"> thresholds the image with Otsu’s method to find candidate spots</w:t>
      </w:r>
    </w:p>
    <w:p w:rsidR="00CE48BF" w:rsidRDefault="00CE48BF" w:rsidP="00CE48BF">
      <w:pPr>
        <w:pStyle w:val="NoSpacing"/>
        <w:ind w:left="709"/>
      </w:pPr>
      <w:r w:rsidRPr="000274A8">
        <w:rPr>
          <w:b/>
        </w:rPr>
        <w:t>findSpots</w:t>
      </w:r>
      <w:r>
        <w:rPr>
          <w:b/>
        </w:rPr>
        <w:t>3:</w:t>
      </w:r>
      <w:r>
        <w:t xml:space="preserve"> thresholds the image with Otsu’s method to find candidate spots</w:t>
      </w:r>
    </w:p>
    <w:p w:rsidR="009F5AD9" w:rsidRPr="009F5AD9" w:rsidRDefault="009F5AD9" w:rsidP="00CE48BF">
      <w:pPr>
        <w:pStyle w:val="NoSpacing"/>
        <w:ind w:left="709"/>
        <w:rPr>
          <w:b/>
          <w:sz w:val="24"/>
          <w:szCs w:val="24"/>
        </w:rPr>
      </w:pPr>
      <w:r>
        <w:rPr>
          <w:b/>
        </w:rPr>
        <w:t>findSpots4:</w:t>
      </w:r>
      <w:r>
        <w:rPr>
          <w:sz w:val="24"/>
          <w:szCs w:val="24"/>
        </w:rPr>
        <w:t xml:space="preserve"> </w:t>
      </w:r>
      <w:r w:rsidRPr="009F5AD9">
        <w:rPr>
          <w:sz w:val="24"/>
          <w:szCs w:val="24"/>
        </w:rPr>
        <w:t>performs</w:t>
      </w:r>
      <w:r>
        <w:rPr>
          <w:sz w:val="24"/>
          <w:szCs w:val="24"/>
        </w:rPr>
        <w:t xml:space="preserve"> findSpots2+3 in a more efficient way</w:t>
      </w:r>
      <w:bookmarkStart w:id="0" w:name="_GoBack"/>
      <w:bookmarkEnd w:id="0"/>
    </w:p>
    <w:p w:rsidR="000274A8" w:rsidRPr="000274A8" w:rsidRDefault="000274A8" w:rsidP="000274A8">
      <w:pPr>
        <w:pStyle w:val="NoSpacing"/>
        <w:ind w:left="709"/>
        <w:rPr>
          <w:sz w:val="24"/>
          <w:szCs w:val="24"/>
        </w:rPr>
      </w:pPr>
      <w:r w:rsidRPr="000274A8">
        <w:rPr>
          <w:b/>
        </w:rPr>
        <w:t>findSpotCentre2</w:t>
      </w:r>
      <w:r>
        <w:rPr>
          <w:b/>
        </w:rPr>
        <w:t xml:space="preserve">: </w:t>
      </w:r>
      <w:r>
        <w:t>performs iterative Gaussian masking to find spot centre and total intensity</w:t>
      </w:r>
    </w:p>
    <w:p w:rsidR="000274A8" w:rsidRDefault="000274A8" w:rsidP="000274A8">
      <w:pPr>
        <w:pStyle w:val="NoSpacing"/>
        <w:ind w:left="709"/>
      </w:pPr>
      <w:r w:rsidRPr="000274A8">
        <w:rPr>
          <w:b/>
        </w:rPr>
        <w:lastRenderedPageBreak/>
        <w:t>fit2DgaussianFixedCenter</w:t>
      </w:r>
      <w:r>
        <w:rPr>
          <w:b/>
        </w:rPr>
        <w:t xml:space="preserve">: </w:t>
      </w:r>
      <w:r>
        <w:t xml:space="preserve">fits a constrained 2D Gaussian to find </w:t>
      </w:r>
      <w:proofErr w:type="spellStart"/>
      <w:r>
        <w:t>sigma</w:t>
      </w:r>
      <w:r w:rsidR="003B29F1">
        <w:t>_x</w:t>
      </w:r>
      <w:proofErr w:type="spellEnd"/>
      <w:r w:rsidR="003B29F1">
        <w:t>/y and central intensity</w:t>
      </w:r>
    </w:p>
    <w:p w:rsidR="009F5AD9" w:rsidRPr="009F5AD9" w:rsidRDefault="009F5AD9" w:rsidP="000274A8">
      <w:pPr>
        <w:pStyle w:val="NoSpacing"/>
        <w:ind w:left="709"/>
      </w:pPr>
      <w:proofErr w:type="spellStart"/>
      <w:r w:rsidRPr="009F5AD9">
        <w:rPr>
          <w:b/>
        </w:rPr>
        <w:t>Merge</w:t>
      </w:r>
      <w:r>
        <w:rPr>
          <w:b/>
        </w:rPr>
        <w:t>CoincidentCandidates</w:t>
      </w:r>
      <w:proofErr w:type="spellEnd"/>
      <w:r>
        <w:rPr>
          <w:b/>
        </w:rPr>
        <w:t xml:space="preserve">: </w:t>
      </w:r>
      <w:r>
        <w:t>will use pairwise distances to remove candidates which are too close to be resolved, in some circumstances faster by quite a slow function in itself</w:t>
      </w:r>
    </w:p>
    <w:p w:rsidR="009F5AD9" w:rsidRPr="009F5AD9" w:rsidRDefault="009F5AD9" w:rsidP="000274A8">
      <w:pPr>
        <w:pStyle w:val="NoSpacing"/>
        <w:ind w:left="709"/>
        <w:rPr>
          <w:sz w:val="24"/>
          <w:szCs w:val="24"/>
        </w:rPr>
      </w:pPr>
      <w:r>
        <w:rPr>
          <w:b/>
        </w:rPr>
        <w:t>iterate1</w:t>
      </w:r>
      <w:r w:rsidRPr="000274A8">
        <w:rPr>
          <w:b/>
        </w:rPr>
        <w:t>DgaussianFixedCenter</w:t>
      </w:r>
      <w:r>
        <w:rPr>
          <w:b/>
        </w:rPr>
        <w:t>:</w:t>
      </w:r>
      <w:r>
        <w:rPr>
          <w:b/>
        </w:rPr>
        <w:t xml:space="preserve"> </w:t>
      </w:r>
      <w:r>
        <w:t>finds PSF width by masking with Gaussians of different sizes</w:t>
      </w:r>
    </w:p>
    <w:p w:rsidR="000274A8" w:rsidRPr="003B29F1" w:rsidRDefault="000274A8" w:rsidP="000274A8">
      <w:pPr>
        <w:pStyle w:val="NoSpacing"/>
        <w:ind w:left="709"/>
        <w:rPr>
          <w:sz w:val="24"/>
          <w:szCs w:val="24"/>
        </w:rPr>
      </w:pPr>
      <w:r w:rsidRPr="000274A8">
        <w:rPr>
          <w:b/>
        </w:rPr>
        <w:t>MergeCoincidentSpots3</w:t>
      </w:r>
      <w:r w:rsidR="003B29F1">
        <w:rPr>
          <w:b/>
        </w:rPr>
        <w:t xml:space="preserve">:  </w:t>
      </w:r>
      <w:r w:rsidR="003B29F1">
        <w:t>iteratively finds spots which are too close together and averages their centres, assigns junk values to now redundant spot numbers</w:t>
      </w:r>
    </w:p>
    <w:p w:rsidR="000274A8" w:rsidRDefault="000274A8" w:rsidP="000274A8">
      <w:pPr>
        <w:pStyle w:val="NoSpacing"/>
        <w:ind w:left="709"/>
      </w:pPr>
      <w:r w:rsidRPr="000274A8">
        <w:rPr>
          <w:b/>
        </w:rPr>
        <w:t>LinkSpots3</w:t>
      </w:r>
      <w:r w:rsidR="003B29F1">
        <w:rPr>
          <w:b/>
        </w:rPr>
        <w:t xml:space="preserve">: </w:t>
      </w:r>
      <w:r w:rsidR="003B29F1">
        <w:t>links spots into trajectories</w:t>
      </w:r>
      <w:r w:rsidR="00005633">
        <w:t xml:space="preserve"> based on proximity</w:t>
      </w:r>
    </w:p>
    <w:p w:rsidR="008F6E93" w:rsidRDefault="008F6E93" w:rsidP="008F6E93">
      <w:pPr>
        <w:pStyle w:val="NoSpacing"/>
      </w:pPr>
    </w:p>
    <w:p w:rsidR="00005633" w:rsidRDefault="00005633" w:rsidP="00005633">
      <w:pPr>
        <w:pStyle w:val="NoSpacing"/>
        <w:rPr>
          <w:b/>
        </w:rPr>
      </w:pPr>
    </w:p>
    <w:p w:rsidR="00005633" w:rsidRDefault="00005633" w:rsidP="00005633">
      <w:pPr>
        <w:pStyle w:val="NoSpacing"/>
      </w:pPr>
    </w:p>
    <w:p w:rsidR="00425FC9" w:rsidRDefault="00425FC9" w:rsidP="00425FC9">
      <w:r>
        <w:t xml:space="preserve">SpotsCh1/2 is an </w:t>
      </w:r>
      <w:proofErr w:type="gramStart"/>
      <w:r>
        <w:t>array,</w:t>
      </w:r>
      <w:proofErr w:type="gramEnd"/>
      <w:r>
        <w:t xml:space="preserve"> each row contains the information for a spot found in an image frame in the series. The columns contain the following information: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X coordinate (pixels)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Y coordinate (pixels)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proofErr w:type="spellStart"/>
      <w:r>
        <w:t>Clipping_flag</w:t>
      </w:r>
      <w:proofErr w:type="spellEnd"/>
      <w:r>
        <w:t xml:space="preserve"> (a switch, please  ignore)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Mean local background pixel intensity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Total spot intensity, background corrected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X spot sigma width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Y spot sigma width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Spot central intensity (peak intensity in a fitted Gaussian)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Frame number the spot was found in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Trajectory number, spots in the same trajectory have the same trajectory number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Signal to noise ratio</w:t>
      </w:r>
    </w:p>
    <w:p w:rsidR="00425FC9" w:rsidRDefault="00425FC9" w:rsidP="00425FC9">
      <w:pPr>
        <w:pStyle w:val="ListParagraph"/>
        <w:numPr>
          <w:ilvl w:val="0"/>
          <w:numId w:val="1"/>
        </w:numPr>
      </w:pPr>
      <w:r>
        <w:t>Frame in which laser exposure began</w:t>
      </w:r>
    </w:p>
    <w:p w:rsidR="00425FC9" w:rsidRDefault="009F5AD9" w:rsidP="009F5AD9">
      <w:pPr>
        <w:pStyle w:val="Heading2"/>
      </w:pPr>
      <w:r>
        <w:t>Other functions</w:t>
      </w:r>
    </w:p>
    <w:p w:rsidR="009F5AD9" w:rsidRDefault="009F5AD9" w:rsidP="009F5AD9">
      <w:pPr>
        <w:pStyle w:val="NoSpacing"/>
      </w:pPr>
      <w:proofErr w:type="spellStart"/>
      <w:r>
        <w:rPr>
          <w:b/>
        </w:rPr>
        <w:t>IntensityPlot</w:t>
      </w:r>
      <w:proofErr w:type="spellEnd"/>
      <w:r>
        <w:rPr>
          <w:b/>
        </w:rPr>
        <w:t xml:space="preserve">: </w:t>
      </w:r>
      <w:r>
        <w:t>generates plots from the data file and frame average</w:t>
      </w:r>
    </w:p>
    <w:p w:rsidR="009F5AD9" w:rsidRDefault="009F5AD9" w:rsidP="009F5AD9">
      <w:pPr>
        <w:pStyle w:val="NoSpacing"/>
      </w:pPr>
    </w:p>
    <w:p w:rsidR="009F5AD9" w:rsidRDefault="009F5AD9" w:rsidP="009F5AD9">
      <w:pPr>
        <w:pStyle w:val="NoSpacing"/>
      </w:pPr>
    </w:p>
    <w:p w:rsidR="009F5AD9" w:rsidRDefault="009F5AD9" w:rsidP="009F5AD9">
      <w:pPr>
        <w:pStyle w:val="NoSpacing"/>
      </w:pPr>
      <w:r>
        <w:rPr>
          <w:b/>
        </w:rPr>
        <w:t xml:space="preserve">MoviePlot2: </w:t>
      </w:r>
      <w:r>
        <w:t xml:space="preserve">reads in spot data and </w:t>
      </w:r>
      <w:proofErr w:type="spellStart"/>
      <w:r>
        <w:t>tif</w:t>
      </w:r>
      <w:proofErr w:type="spellEnd"/>
      <w:r>
        <w:t xml:space="preserve"> data and plots trajectories on each frame to make into a movie</w:t>
      </w:r>
    </w:p>
    <w:p w:rsidR="009F5AD9" w:rsidRDefault="009F5AD9" w:rsidP="009F5AD9">
      <w:pPr>
        <w:pStyle w:val="NoSpacing"/>
      </w:pPr>
    </w:p>
    <w:p w:rsidR="009F5AD9" w:rsidRDefault="009F5AD9" w:rsidP="009F5AD9">
      <w:pPr>
        <w:pStyle w:val="NoSpacing"/>
      </w:pPr>
    </w:p>
    <w:p w:rsidR="009F5AD9" w:rsidRPr="000E6A72" w:rsidRDefault="009F5AD9" w:rsidP="009F5AD9">
      <w:pPr>
        <w:pStyle w:val="NoSpacing"/>
        <w:rPr>
          <w:i/>
          <w:sz w:val="24"/>
          <w:szCs w:val="24"/>
        </w:rPr>
      </w:pPr>
      <w:proofErr w:type="spellStart"/>
      <w:r>
        <w:rPr>
          <w:b/>
        </w:rPr>
        <w:t>SpotBaseline</w:t>
      </w:r>
      <w:proofErr w:type="spellEnd"/>
      <w:r>
        <w:rPr>
          <w:b/>
        </w:rPr>
        <w:t xml:space="preserve">: </w:t>
      </w:r>
      <w:r>
        <w:t>reads in spot data and image data</w:t>
      </w:r>
      <w:proofErr w:type="gramStart"/>
      <w:r>
        <w:t>,  uses</w:t>
      </w:r>
      <w:proofErr w:type="gramEnd"/>
      <w:r>
        <w:t xml:space="preserve"> last x/y co-</w:t>
      </w:r>
      <w:proofErr w:type="spellStart"/>
      <w:r>
        <w:t>ords</w:t>
      </w:r>
      <w:proofErr w:type="spellEnd"/>
      <w:r>
        <w:t xml:space="preserve"> of each trajectory as baseline cords and calculates 10 frames intensity values, stores it back in a new spot array. Use this to calculate zero values for seeing step bleaching.</w:t>
      </w:r>
    </w:p>
    <w:p w:rsidR="009F5AD9" w:rsidRDefault="009F5AD9" w:rsidP="009F5AD9"/>
    <w:p w:rsidR="009F5AD9" w:rsidRDefault="009F5AD9" w:rsidP="009F5AD9">
      <w:r>
        <w:rPr>
          <w:b/>
        </w:rPr>
        <w:t>Segmentation</w:t>
      </w:r>
      <w:r>
        <w:t>: scripts for segmenting cells</w:t>
      </w:r>
    </w:p>
    <w:p w:rsidR="009F5AD9" w:rsidRDefault="009F5AD9" w:rsidP="009F5AD9">
      <w:r>
        <w:rPr>
          <w:b/>
        </w:rPr>
        <w:t>Useful Scripts:</w:t>
      </w:r>
      <w:r>
        <w:t xml:space="preserve"> various scripts including kernel density function plots, plotting reconstructions, hot plots, cluster analysis, </w:t>
      </w:r>
      <w:proofErr w:type="spellStart"/>
      <w:proofErr w:type="gramStart"/>
      <w:r>
        <w:t>chung</w:t>
      </w:r>
      <w:proofErr w:type="spellEnd"/>
      <w:proofErr w:type="gramEnd"/>
      <w:r>
        <w:t xml:space="preserve"> </w:t>
      </w:r>
      <w:proofErr w:type="spellStart"/>
      <w:r>
        <w:t>kennedy</w:t>
      </w:r>
      <w:proofErr w:type="spellEnd"/>
      <w:r>
        <w:t xml:space="preserve"> filtering </w:t>
      </w:r>
      <w:proofErr w:type="spellStart"/>
      <w:r>
        <w:t>etc</w:t>
      </w:r>
      <w:proofErr w:type="spellEnd"/>
      <w:r>
        <w:t>,</w:t>
      </w:r>
    </w:p>
    <w:p w:rsidR="009F5AD9" w:rsidRPr="009F5AD9" w:rsidRDefault="009F5AD9" w:rsidP="009F5AD9"/>
    <w:sectPr w:rsidR="009F5AD9" w:rsidRPr="009F5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A0232"/>
    <w:multiLevelType w:val="hybridMultilevel"/>
    <w:tmpl w:val="DBE21E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CE4A29"/>
    <w:multiLevelType w:val="hybridMultilevel"/>
    <w:tmpl w:val="62EED9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0C4"/>
    <w:rsid w:val="00005633"/>
    <w:rsid w:val="000274A8"/>
    <w:rsid w:val="000E6A72"/>
    <w:rsid w:val="002940C8"/>
    <w:rsid w:val="003B29F1"/>
    <w:rsid w:val="00425FC9"/>
    <w:rsid w:val="005341AA"/>
    <w:rsid w:val="00766582"/>
    <w:rsid w:val="008F6E93"/>
    <w:rsid w:val="0094496C"/>
    <w:rsid w:val="009F5AD9"/>
    <w:rsid w:val="00A850F3"/>
    <w:rsid w:val="00B96B89"/>
    <w:rsid w:val="00C500C4"/>
    <w:rsid w:val="00CE48BF"/>
    <w:rsid w:val="00DB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A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0274A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25FC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F5A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A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0274A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25FC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F5A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F971501.dotm</Template>
  <TotalTime>16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York</Company>
  <LinksUpToDate>false</LinksUpToDate>
  <CharactersWithSpaces>4035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Wollman</dc:creator>
  <cp:lastModifiedBy>Adam Wollman</cp:lastModifiedBy>
  <cp:revision>5</cp:revision>
  <dcterms:created xsi:type="dcterms:W3CDTF">2015-03-11T12:19:00Z</dcterms:created>
  <dcterms:modified xsi:type="dcterms:W3CDTF">2016-01-15T10:39:00Z</dcterms:modified>
</cp:coreProperties>
</file>